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3CBE17DD" w14:textId="77777777" w:rsidTr="00A43A5B">
        <w:trPr>
          <w:cantSplit/>
          <w:trHeight w:val="4488"/>
        </w:trPr>
        <w:tc>
          <w:tcPr>
            <w:tcW w:w="6285" w:type="dxa"/>
          </w:tcPr>
          <w:p w14:paraId="0A26942B" w14:textId="1A2AE728" w:rsidR="00F448BC" w:rsidRDefault="004449C5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F2A41F" wp14:editId="018E7FC7">
                  <wp:extent cx="3853815" cy="193040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3771D7DD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050EDA1D" w14:textId="4639E789" w:rsidR="00B77317" w:rsidRPr="00CD1539" w:rsidRDefault="004449C5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AutoRecover Of ShelledModel1</w:t>
                  </w:r>
                </w:p>
                <w:p w14:paraId="25D24F9F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10454C60" w14:textId="02248A79" w:rsidR="00B77317" w:rsidRPr="00CD1539" w:rsidRDefault="004449C5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March 30, 2023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4D8FA889" w14:textId="011623F2" w:rsidR="00B77317" w:rsidRPr="00CD1539" w:rsidRDefault="004449C5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5</w:t>
                  </w:r>
                </w:p>
                <w:p w14:paraId="1B416950" w14:textId="0021F1C8" w:rsidR="00B77317" w:rsidRPr="006A441F" w:rsidRDefault="004449C5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3935ED95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2572FCCC" w14:textId="44FBBE10" w:rsidR="00B77317" w:rsidRDefault="004449C5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6353A304" w14:textId="06762AB9" w:rsidR="004449C5" w:rsidRDefault="001041F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31071899" w:history="1">
                        <w:r w:rsidR="004449C5" w:rsidRPr="00CC0795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4449C5">
                          <w:rPr>
                            <w:noProof/>
                            <w:webHidden/>
                          </w:rPr>
                          <w:tab/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449C5">
                          <w:rPr>
                            <w:noProof/>
                            <w:webHidden/>
                          </w:rPr>
                          <w:instrText xml:space="preserve"> PAGEREF _Toc131071899 \h </w:instrText>
                        </w:r>
                        <w:r w:rsidR="004449C5">
                          <w:rPr>
                            <w:noProof/>
                            <w:webHidden/>
                          </w:rPr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449C5">
                          <w:rPr>
                            <w:noProof/>
                            <w:webHidden/>
                          </w:rPr>
                          <w:t>1</w:t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AA1B54F" w14:textId="5E96607B" w:rsidR="004449C5" w:rsidRDefault="00A400CD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071900" w:history="1">
                        <w:r w:rsidR="004449C5" w:rsidRPr="00CC0795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4449C5">
                          <w:rPr>
                            <w:noProof/>
                            <w:webHidden/>
                          </w:rPr>
                          <w:tab/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449C5">
                          <w:rPr>
                            <w:noProof/>
                            <w:webHidden/>
                          </w:rPr>
                          <w:instrText xml:space="preserve"> PAGEREF _Toc131071900 \h </w:instrText>
                        </w:r>
                        <w:r w:rsidR="004449C5">
                          <w:rPr>
                            <w:noProof/>
                            <w:webHidden/>
                          </w:rPr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449C5">
                          <w:rPr>
                            <w:noProof/>
                            <w:webHidden/>
                          </w:rPr>
                          <w:t>2</w:t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8B55DE8" w14:textId="5D7D0C04" w:rsidR="004449C5" w:rsidRDefault="00A400CD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071901" w:history="1">
                        <w:r w:rsidR="004449C5" w:rsidRPr="00CC0795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4449C5">
                          <w:rPr>
                            <w:noProof/>
                            <w:webHidden/>
                          </w:rPr>
                          <w:tab/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449C5">
                          <w:rPr>
                            <w:noProof/>
                            <w:webHidden/>
                          </w:rPr>
                          <w:instrText xml:space="preserve"> PAGEREF _Toc131071901 \h </w:instrText>
                        </w:r>
                        <w:r w:rsidR="004449C5">
                          <w:rPr>
                            <w:noProof/>
                            <w:webHidden/>
                          </w:rPr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449C5">
                          <w:rPr>
                            <w:noProof/>
                            <w:webHidden/>
                          </w:rPr>
                          <w:t>2</w:t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0E06EAF" w14:textId="5431C054" w:rsidR="004449C5" w:rsidRDefault="00A400CD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071902" w:history="1">
                        <w:r w:rsidR="004449C5" w:rsidRPr="00CC0795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4449C5">
                          <w:rPr>
                            <w:noProof/>
                            <w:webHidden/>
                          </w:rPr>
                          <w:tab/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449C5">
                          <w:rPr>
                            <w:noProof/>
                            <w:webHidden/>
                          </w:rPr>
                          <w:instrText xml:space="preserve"> PAGEREF _Toc131071902 \h </w:instrText>
                        </w:r>
                        <w:r w:rsidR="004449C5">
                          <w:rPr>
                            <w:noProof/>
                            <w:webHidden/>
                          </w:rPr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449C5">
                          <w:rPr>
                            <w:noProof/>
                            <w:webHidden/>
                          </w:rPr>
                          <w:t>3</w:t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D0334DF" w14:textId="16B62B1A" w:rsidR="004449C5" w:rsidRDefault="00A400CD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071903" w:history="1">
                        <w:r w:rsidR="004449C5" w:rsidRPr="00CC0795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4449C5">
                          <w:rPr>
                            <w:noProof/>
                            <w:webHidden/>
                          </w:rPr>
                          <w:tab/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449C5">
                          <w:rPr>
                            <w:noProof/>
                            <w:webHidden/>
                          </w:rPr>
                          <w:instrText xml:space="preserve"> PAGEREF _Toc131071903 \h </w:instrText>
                        </w:r>
                        <w:r w:rsidR="004449C5">
                          <w:rPr>
                            <w:noProof/>
                            <w:webHidden/>
                          </w:rPr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449C5">
                          <w:rPr>
                            <w:noProof/>
                            <w:webHidden/>
                          </w:rPr>
                          <w:t>3</w:t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F102E3F" w14:textId="05295AF8" w:rsidR="004449C5" w:rsidRDefault="00A400CD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071904" w:history="1">
                        <w:r w:rsidR="004449C5" w:rsidRPr="00CC0795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4449C5">
                          <w:rPr>
                            <w:noProof/>
                            <w:webHidden/>
                          </w:rPr>
                          <w:tab/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449C5">
                          <w:rPr>
                            <w:noProof/>
                            <w:webHidden/>
                          </w:rPr>
                          <w:instrText xml:space="preserve"> PAGEREF _Toc131071904 \h </w:instrText>
                        </w:r>
                        <w:r w:rsidR="004449C5">
                          <w:rPr>
                            <w:noProof/>
                            <w:webHidden/>
                          </w:rPr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449C5">
                          <w:rPr>
                            <w:noProof/>
                            <w:webHidden/>
                          </w:rPr>
                          <w:t>4</w:t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ACAFBA2" w14:textId="3459EC60" w:rsidR="004449C5" w:rsidRDefault="00A400CD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071905" w:history="1">
                        <w:r w:rsidR="004449C5" w:rsidRPr="00CC0795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4449C5">
                          <w:rPr>
                            <w:noProof/>
                            <w:webHidden/>
                          </w:rPr>
                          <w:tab/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449C5">
                          <w:rPr>
                            <w:noProof/>
                            <w:webHidden/>
                          </w:rPr>
                          <w:instrText xml:space="preserve"> PAGEREF _Toc131071905 \h </w:instrText>
                        </w:r>
                        <w:r w:rsidR="004449C5">
                          <w:rPr>
                            <w:noProof/>
                            <w:webHidden/>
                          </w:rPr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449C5">
                          <w:rPr>
                            <w:noProof/>
                            <w:webHidden/>
                          </w:rPr>
                          <w:t>5</w:t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8243A09" w14:textId="481B8DF5" w:rsidR="004449C5" w:rsidRDefault="00A400CD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071906" w:history="1">
                        <w:r w:rsidR="004449C5" w:rsidRPr="00CC0795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4449C5">
                          <w:rPr>
                            <w:noProof/>
                            <w:webHidden/>
                          </w:rPr>
                          <w:tab/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449C5">
                          <w:rPr>
                            <w:noProof/>
                            <w:webHidden/>
                          </w:rPr>
                          <w:instrText xml:space="preserve"> PAGEREF _Toc131071906 \h </w:instrText>
                        </w:r>
                        <w:r w:rsidR="004449C5">
                          <w:rPr>
                            <w:noProof/>
                            <w:webHidden/>
                          </w:rPr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449C5">
                          <w:rPr>
                            <w:noProof/>
                            <w:webHidden/>
                          </w:rPr>
                          <w:t>6</w:t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0D3505A" w14:textId="07106956" w:rsidR="004449C5" w:rsidRDefault="00A400CD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071907" w:history="1">
                        <w:r w:rsidR="004449C5" w:rsidRPr="00CC0795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 w:rsidR="004449C5">
                          <w:rPr>
                            <w:noProof/>
                            <w:webHidden/>
                          </w:rPr>
                          <w:tab/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449C5">
                          <w:rPr>
                            <w:noProof/>
                            <w:webHidden/>
                          </w:rPr>
                          <w:instrText xml:space="preserve"> PAGEREF _Toc131071907 \h </w:instrText>
                        </w:r>
                        <w:r w:rsidR="004449C5">
                          <w:rPr>
                            <w:noProof/>
                            <w:webHidden/>
                          </w:rPr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449C5">
                          <w:rPr>
                            <w:noProof/>
                            <w:webHidden/>
                          </w:rPr>
                          <w:t>6</w:t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5BE4185" w14:textId="4FBEB0BC" w:rsidR="004449C5" w:rsidRDefault="00A400CD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071908" w:history="1">
                        <w:r w:rsidR="004449C5" w:rsidRPr="00CC0795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4449C5">
                          <w:rPr>
                            <w:noProof/>
                            <w:webHidden/>
                          </w:rPr>
                          <w:tab/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449C5">
                          <w:rPr>
                            <w:noProof/>
                            <w:webHidden/>
                          </w:rPr>
                          <w:instrText xml:space="preserve"> PAGEREF _Toc131071908 \h </w:instrText>
                        </w:r>
                        <w:r w:rsidR="004449C5">
                          <w:rPr>
                            <w:noProof/>
                            <w:webHidden/>
                          </w:rPr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449C5">
                          <w:rPr>
                            <w:noProof/>
                            <w:webHidden/>
                          </w:rPr>
                          <w:t>7</w:t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EE46754" w14:textId="7E8CF0E9" w:rsidR="004449C5" w:rsidRDefault="00A400CD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071909" w:history="1">
                        <w:r w:rsidR="004449C5" w:rsidRPr="00CC0795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4449C5">
                          <w:rPr>
                            <w:noProof/>
                            <w:webHidden/>
                          </w:rPr>
                          <w:tab/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449C5">
                          <w:rPr>
                            <w:noProof/>
                            <w:webHidden/>
                          </w:rPr>
                          <w:instrText xml:space="preserve"> PAGEREF _Toc131071909 \h </w:instrText>
                        </w:r>
                        <w:r w:rsidR="004449C5">
                          <w:rPr>
                            <w:noProof/>
                            <w:webHidden/>
                          </w:rPr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449C5">
                          <w:rPr>
                            <w:noProof/>
                            <w:webHidden/>
                          </w:rPr>
                          <w:t>8</w:t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B5CDD74" w14:textId="7018BACE" w:rsidR="004449C5" w:rsidRDefault="00A400CD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071910" w:history="1">
                        <w:r w:rsidR="004449C5" w:rsidRPr="00CC0795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4449C5">
                          <w:rPr>
                            <w:noProof/>
                            <w:webHidden/>
                          </w:rPr>
                          <w:tab/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449C5">
                          <w:rPr>
                            <w:noProof/>
                            <w:webHidden/>
                          </w:rPr>
                          <w:instrText xml:space="preserve"> PAGEREF _Toc131071910 \h </w:instrText>
                        </w:r>
                        <w:r w:rsidR="004449C5">
                          <w:rPr>
                            <w:noProof/>
                            <w:webHidden/>
                          </w:rPr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449C5">
                          <w:rPr>
                            <w:noProof/>
                            <w:webHidden/>
                          </w:rPr>
                          <w:t>8</w:t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4A8801C" w14:textId="327C72F6" w:rsidR="004449C5" w:rsidRDefault="00A400CD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071911" w:history="1">
                        <w:r w:rsidR="004449C5" w:rsidRPr="00CC0795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4449C5">
                          <w:rPr>
                            <w:noProof/>
                            <w:webHidden/>
                          </w:rPr>
                          <w:tab/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449C5">
                          <w:rPr>
                            <w:noProof/>
                            <w:webHidden/>
                          </w:rPr>
                          <w:instrText xml:space="preserve"> PAGEREF _Toc131071911 \h </w:instrText>
                        </w:r>
                        <w:r w:rsidR="004449C5">
                          <w:rPr>
                            <w:noProof/>
                            <w:webHidden/>
                          </w:rPr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449C5">
                          <w:rPr>
                            <w:noProof/>
                            <w:webHidden/>
                          </w:rPr>
                          <w:t>8</w:t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F478B42" w14:textId="205E3F7A" w:rsidR="004449C5" w:rsidRDefault="00A400CD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071912" w:history="1">
                        <w:r w:rsidR="004449C5" w:rsidRPr="00CC0795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4449C5">
                          <w:rPr>
                            <w:noProof/>
                            <w:webHidden/>
                          </w:rPr>
                          <w:tab/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449C5">
                          <w:rPr>
                            <w:noProof/>
                            <w:webHidden/>
                          </w:rPr>
                          <w:instrText xml:space="preserve"> PAGEREF _Toc131071912 \h </w:instrText>
                        </w:r>
                        <w:r w:rsidR="004449C5">
                          <w:rPr>
                            <w:noProof/>
                            <w:webHidden/>
                          </w:rPr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449C5">
                          <w:rPr>
                            <w:noProof/>
                            <w:webHidden/>
                          </w:rPr>
                          <w:t>9</w:t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6B6620F" w14:textId="1E10AE54" w:rsidR="004449C5" w:rsidRDefault="00A400CD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071913" w:history="1">
                        <w:r w:rsidR="004449C5" w:rsidRPr="00CC0795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4449C5">
                          <w:rPr>
                            <w:noProof/>
                            <w:webHidden/>
                          </w:rPr>
                          <w:tab/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449C5">
                          <w:rPr>
                            <w:noProof/>
                            <w:webHidden/>
                          </w:rPr>
                          <w:instrText xml:space="preserve"> PAGEREF _Toc131071913 \h </w:instrText>
                        </w:r>
                        <w:r w:rsidR="004449C5">
                          <w:rPr>
                            <w:noProof/>
                            <w:webHidden/>
                          </w:rPr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449C5">
                          <w:rPr>
                            <w:noProof/>
                            <w:webHidden/>
                          </w:rPr>
                          <w:t>11</w:t>
                        </w:r>
                        <w:r w:rsidR="004449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758EAD6" w14:textId="3DDC8F53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64E83ECC" w14:textId="77777777" w:rsidR="00F448BC" w:rsidRDefault="00F448BC" w:rsidP="00A5373F"/>
        </w:tc>
      </w:tr>
      <w:tr w:rsidR="00F448BC" w14:paraId="3D894BF2" w14:textId="77777777" w:rsidTr="00BE081A">
        <w:trPr>
          <w:cantSplit/>
          <w:trHeight w:val="3924"/>
        </w:trPr>
        <w:tc>
          <w:tcPr>
            <w:tcW w:w="6285" w:type="dxa"/>
          </w:tcPr>
          <w:p w14:paraId="63A64782" w14:textId="7ACC9FC4" w:rsidR="00C27B5D" w:rsidRDefault="004449C5" w:rsidP="00C27B5D">
            <w:pPr>
              <w:pStyle w:val="Heading1"/>
            </w:pPr>
            <w:bookmarkStart w:id="0" w:name="_Toc131071899"/>
            <w:r>
              <w:t>Description</w:t>
            </w:r>
            <w:bookmarkEnd w:id="0"/>
          </w:p>
          <w:p w14:paraId="15DB7E38" w14:textId="67AE8B98" w:rsidR="004449C5" w:rsidRDefault="004449C5" w:rsidP="00FF408C">
            <w:r>
              <w:t xml:space="preserve">Torsional Forces Analysis. Torsional Forces were applied along all 4 </w:t>
            </w:r>
            <w:r w:rsidR="00847532">
              <w:t>columns</w:t>
            </w:r>
            <w:r>
              <w:t xml:space="preserve"> to simulate the forces the subframe would typically experience</w:t>
            </w:r>
          </w:p>
          <w:p w14:paraId="7D123857" w14:textId="60E03EF1" w:rsidR="00F448BC" w:rsidRPr="00E65D6E" w:rsidRDefault="00F448BC" w:rsidP="00FF408C"/>
        </w:tc>
        <w:tc>
          <w:tcPr>
            <w:tcW w:w="4713" w:type="dxa"/>
            <w:vMerge/>
          </w:tcPr>
          <w:p w14:paraId="3F0853F2" w14:textId="77777777" w:rsidR="00F448BC" w:rsidRPr="00A33AA4" w:rsidRDefault="00F448BC" w:rsidP="00840CC7">
            <w:pPr>
              <w:pStyle w:val="TOC3"/>
            </w:pPr>
          </w:p>
        </w:tc>
      </w:tr>
    </w:tbl>
    <w:p w14:paraId="5733655E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49BB4362" w14:textId="77777777" w:rsidTr="00DD03CF">
        <w:tc>
          <w:tcPr>
            <w:tcW w:w="11016" w:type="dxa"/>
          </w:tcPr>
          <w:p w14:paraId="69C4BAE9" w14:textId="495F6130" w:rsidR="00343025" w:rsidRDefault="004449C5" w:rsidP="00343025">
            <w:pPr>
              <w:pStyle w:val="Heading1"/>
            </w:pPr>
            <w:bookmarkStart w:id="1" w:name="_Toc131071900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14:paraId="582976B1" w14:textId="04015AB5" w:rsidR="00A96F2C" w:rsidRDefault="00A96F2C" w:rsidP="00A96F2C"/>
        </w:tc>
      </w:tr>
    </w:tbl>
    <w:p w14:paraId="3014F3B3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2BE87D60" w14:textId="77777777" w:rsidTr="00ED5A01">
        <w:tc>
          <w:tcPr>
            <w:tcW w:w="11016" w:type="dxa"/>
          </w:tcPr>
          <w:p w14:paraId="2ED5DF7D" w14:textId="2CDC948C" w:rsidR="00FF408C" w:rsidRDefault="004449C5" w:rsidP="00FF408C">
            <w:pPr>
              <w:pStyle w:val="Heading1"/>
            </w:pPr>
            <w:bookmarkStart w:id="5" w:name="_Toc131071901"/>
            <w:r>
              <w:t>Model Information</w:t>
            </w:r>
            <w:bookmarkEnd w:id="5"/>
          </w:p>
          <w:p w14:paraId="5DEB807F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69260EE9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4DC537C8" w14:textId="77777777" w:rsidTr="00077EA0">
                    <w:tc>
                      <w:tcPr>
                        <w:tcW w:w="8640" w:type="dxa"/>
                      </w:tcPr>
                      <w:p w14:paraId="2EAD69EB" w14:textId="61EB4C02" w:rsidR="00077EA0" w:rsidRDefault="004449C5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1ACFC08C" wp14:editId="1AE3C71E">
                              <wp:extent cx="5349240" cy="3079750"/>
                              <wp:effectExtent l="0" t="0" r="3810" b="635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0797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21F9E493" w14:textId="387B3D13" w:rsidR="00C16188" w:rsidRDefault="004449C5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AutoRecover Of ShelledModel1</w:t>
                  </w:r>
                </w:p>
                <w:p w14:paraId="0AC2AAFB" w14:textId="557B787C" w:rsidR="00C16188" w:rsidRDefault="004449C5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2FD64A09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16F588" w14:textId="6F48AF2F" w:rsidR="00C16188" w:rsidRPr="0044448A" w:rsidRDefault="004449C5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7CE2FBD9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AE2F6D6" w14:textId="02E476F6" w:rsidR="00C16188" w:rsidRDefault="004449C5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0245918" w14:textId="51B9C9E5" w:rsidR="00C16188" w:rsidRDefault="004449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D7AB009" w14:textId="4521883C" w:rsidR="00C16188" w:rsidRDefault="004449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BFF33B" w14:textId="328BCCF0" w:rsidR="00C16188" w:rsidRDefault="004449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59ED668D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E4A8F2" w14:textId="02FF70B1" w:rsidR="00C16188" w:rsidRDefault="004449C5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Mirror4</w:t>
                  </w:r>
                </w:p>
                <w:p w14:paraId="21322229" w14:textId="567F218C" w:rsidR="004B3022" w:rsidRPr="0044448A" w:rsidRDefault="004449C5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636E9C0" wp14:editId="064CBD30">
                        <wp:extent cx="1562735" cy="899795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99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5534FF" w14:textId="4A4D7268" w:rsidR="00C16188" w:rsidRPr="0044448A" w:rsidRDefault="004449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47CDA9" w14:textId="67C9E7C4" w:rsidR="004449C5" w:rsidRDefault="004449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</w:t>
                  </w:r>
                  <w:r w:rsidR="00847532"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 xml:space="preserve">3.3 </w:t>
                  </w: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</w:p>
                <w:p w14:paraId="367807B0" w14:textId="77777777" w:rsidR="004449C5" w:rsidRDefault="004449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Volume:0.00111137 m^3</w:t>
                  </w:r>
                </w:p>
                <w:p w14:paraId="62467A9F" w14:textId="77777777" w:rsidR="004449C5" w:rsidRDefault="004449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Density:7,847.94 kg/m^3</w:t>
                  </w:r>
                </w:p>
                <w:p w14:paraId="25049526" w14:textId="18F262F2" w:rsidR="004449C5" w:rsidRDefault="004449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</w:t>
                  </w:r>
                  <w:r w:rsidR="00847532"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32.24</w:t>
                  </w: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 xml:space="preserve"> N</w:t>
                  </w:r>
                </w:p>
                <w:p w14:paraId="2EDED3A9" w14:textId="44DB1D6C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44C648" w14:textId="77777777" w:rsidR="004449C5" w:rsidRDefault="004449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C:\Users\westy\OneDrive\Documents\SubFrame Documents\Frame_Documents\ShelledModel1.SLDPRT</w:t>
                  </w:r>
                </w:p>
                <w:p w14:paraId="356AB6A3" w14:textId="5377B356" w:rsidR="00C16188" w:rsidRPr="0044448A" w:rsidRDefault="004449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30 11:46:53 2023</w:t>
                  </w:r>
                </w:p>
              </w:tc>
            </w:tr>
          </w:tbl>
          <w:p w14:paraId="2016F602" w14:textId="6666B7CF" w:rsidR="00FF408C" w:rsidRDefault="00FF408C" w:rsidP="00A96F2C"/>
        </w:tc>
      </w:tr>
    </w:tbl>
    <w:p w14:paraId="111E8CC4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011BE8D3" w14:textId="77777777" w:rsidTr="005E294F">
        <w:tc>
          <w:tcPr>
            <w:tcW w:w="11016" w:type="dxa"/>
          </w:tcPr>
          <w:p w14:paraId="5C0AFA37" w14:textId="4659AF72" w:rsidR="00B35001" w:rsidRPr="00B35001" w:rsidRDefault="004449C5" w:rsidP="00B35001">
            <w:pPr>
              <w:pStyle w:val="Heading1"/>
            </w:pPr>
            <w:bookmarkStart w:id="6" w:name="_Toc131071902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71"/>
              <w:gridCol w:w="5367"/>
            </w:tblGrid>
            <w:tr w:rsidR="00B35001" w14:paraId="0A2E143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2E06F8" w14:textId="698C6F1A" w:rsidR="00B35001" w:rsidRDefault="004449C5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CE1CA6" w14:textId="4F7A559E" w:rsidR="00B35001" w:rsidRDefault="004449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5</w:t>
                  </w:r>
                </w:p>
              </w:tc>
            </w:tr>
            <w:tr w:rsidR="004449C5" w14:paraId="5BC8E28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40A104" w14:textId="44A841F2" w:rsidR="004449C5" w:rsidRDefault="004449C5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6DC91B" w14:textId="05F6AB06" w:rsidR="004449C5" w:rsidRDefault="004449C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4449C5" w14:paraId="2037B36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5EDEC9" w14:textId="13EA5488" w:rsidR="004449C5" w:rsidRDefault="004449C5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95C1C7" w14:textId="1FB99E47" w:rsidR="004449C5" w:rsidRDefault="004449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4449C5" w14:paraId="30D3479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FA569C" w14:textId="346D814F" w:rsidR="004449C5" w:rsidRDefault="004449C5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D99FC6" w14:textId="6806824C" w:rsidR="004449C5" w:rsidRDefault="004449C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4449C5" w14:paraId="4D3F21C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E8D0E2" w14:textId="0A00638F" w:rsidR="004449C5" w:rsidRDefault="004449C5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A23103" w14:textId="4BF80D43" w:rsidR="004449C5" w:rsidRDefault="004449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4449C5" w14:paraId="078BAD0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872F84" w14:textId="1478E39F" w:rsidR="004449C5" w:rsidRDefault="004449C5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36C0B5" w14:textId="7CC0FF95" w:rsidR="004449C5" w:rsidRDefault="004449C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4449C5" w14:paraId="7862D3C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367E71" w14:textId="0263EEFD" w:rsidR="004449C5" w:rsidRDefault="004449C5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9D8E24" w14:textId="4ED4041A" w:rsidR="004449C5" w:rsidRDefault="004449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449C5" w14:paraId="293F78F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B28378" w14:textId="031183B1" w:rsidR="004449C5" w:rsidRDefault="004449C5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6A54AF" w14:textId="51F5C17E" w:rsidR="004449C5" w:rsidRDefault="004449C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4449C5" w14:paraId="748C1E7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BD566B" w14:textId="3E78AC58" w:rsidR="004449C5" w:rsidRDefault="004449C5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A92F66" w14:textId="367876F9" w:rsidR="004449C5" w:rsidRDefault="004449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449C5" w14:paraId="4FCE1A3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A8887E" w14:textId="30D18AD3" w:rsidR="004449C5" w:rsidRDefault="004449C5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8942A1" w14:textId="71C7935F" w:rsidR="004449C5" w:rsidRDefault="004449C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449C5" w14:paraId="6D97FFB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50CCAC" w14:textId="7B3B073E" w:rsidR="004449C5" w:rsidRDefault="004449C5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C89F67" w14:textId="2291D308" w:rsidR="004449C5" w:rsidRDefault="004449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449C5" w14:paraId="4DFED8F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D8DAD3" w14:textId="44D544C1" w:rsidR="004449C5" w:rsidRDefault="004449C5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4FA878" w14:textId="44BB8A96" w:rsidR="004449C5" w:rsidRDefault="004449C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4449C5" w14:paraId="4D01113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66CA61" w14:textId="3CFDB33C" w:rsidR="004449C5" w:rsidRDefault="004449C5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6ECED2" w14:textId="6BD1D93D" w:rsidR="004449C5" w:rsidRDefault="004449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449C5" w14:paraId="1C0CFEF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1E1E01" w14:textId="399D29FC" w:rsidR="004449C5" w:rsidRDefault="004449C5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71C7DC" w14:textId="5D60787E" w:rsidR="004449C5" w:rsidRDefault="004449C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4449C5" w14:paraId="1D04DF1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2CC4C4" w14:textId="5EEEFF65" w:rsidR="004449C5" w:rsidRDefault="004449C5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8589D1" w14:textId="11C8AC92" w:rsidR="004449C5" w:rsidRDefault="004449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449C5" w14:paraId="5530FFA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B11C8B" w14:textId="53CBB767" w:rsidR="004449C5" w:rsidRDefault="004449C5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A0A6EF" w14:textId="4947C42F" w:rsidR="004449C5" w:rsidRDefault="004449C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449C5" w14:paraId="4762DB3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0150B0" w14:textId="3680128A" w:rsidR="004449C5" w:rsidRDefault="004449C5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813F37" w14:textId="6A53F7E5" w:rsidR="004449C5" w:rsidRDefault="004449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(C:\Users\westy\OneDrive\Documents\SubFrame Documents\Frame_Documents)</w:t>
                  </w:r>
                </w:p>
              </w:tc>
            </w:tr>
          </w:tbl>
          <w:p w14:paraId="3525AAF2" w14:textId="58926C97" w:rsidR="005E294F" w:rsidRDefault="005E294F" w:rsidP="00A96F2C"/>
        </w:tc>
      </w:tr>
      <w:bookmarkEnd w:id="2"/>
      <w:bookmarkEnd w:id="3"/>
      <w:bookmarkEnd w:id="4"/>
    </w:tbl>
    <w:p w14:paraId="26BF9123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1AF6E7EE" w14:textId="77777777" w:rsidTr="00E80CD9">
        <w:tc>
          <w:tcPr>
            <w:tcW w:w="11016" w:type="dxa"/>
          </w:tcPr>
          <w:p w14:paraId="1E2FC52F" w14:textId="767FFDD0" w:rsidR="00F33129" w:rsidRPr="00B35001" w:rsidRDefault="004449C5" w:rsidP="000A7C6B">
            <w:pPr>
              <w:pStyle w:val="Heading1"/>
            </w:pPr>
            <w:bookmarkStart w:id="7" w:name="_Toc131071903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1"/>
              <w:gridCol w:w="5247"/>
            </w:tblGrid>
            <w:tr w:rsidR="00F33129" w14:paraId="4A37F49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AC5668" w14:textId="51C7CD01" w:rsidR="00F33129" w:rsidRDefault="004449C5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7BAA0F" w14:textId="08E3E79C" w:rsidR="00F33129" w:rsidRDefault="004449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4449C5" w14:paraId="54CBC19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B25F75" w14:textId="27CE70A9" w:rsidR="004449C5" w:rsidRDefault="004449C5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04CA24" w14:textId="35C4BCB7" w:rsidR="004449C5" w:rsidRDefault="004449C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4449C5" w14:paraId="147F682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F075C6" w14:textId="76CBA011" w:rsidR="004449C5" w:rsidRDefault="004449C5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E2F289" w14:textId="7CC8AEB3" w:rsidR="004449C5" w:rsidRDefault="004449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4449C5" w14:paraId="6198DFE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84CB6E" w14:textId="40D32F8F" w:rsidR="004449C5" w:rsidRDefault="004449C5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7D2FA0" w14:textId="00D45E17" w:rsidR="004449C5" w:rsidRDefault="004449C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4449C5" w14:paraId="4A21F6F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DCA615" w14:textId="140B9C33" w:rsidR="004449C5" w:rsidRDefault="004449C5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DC43CE" w14:textId="1C7414CA" w:rsidR="004449C5" w:rsidRDefault="004449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N/mm^2 (MPa)</w:t>
                  </w:r>
                </w:p>
              </w:tc>
            </w:tr>
          </w:tbl>
          <w:p w14:paraId="6489F132" w14:textId="432B450A" w:rsidR="00F33129" w:rsidRDefault="00F33129" w:rsidP="000A7C6B"/>
        </w:tc>
      </w:tr>
    </w:tbl>
    <w:p w14:paraId="0D2C43FF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5883CE1C" w14:textId="77777777" w:rsidTr="005273D5">
        <w:trPr>
          <w:trHeight w:val="4158"/>
        </w:trPr>
        <w:tc>
          <w:tcPr>
            <w:tcW w:w="11136" w:type="dxa"/>
          </w:tcPr>
          <w:p w14:paraId="76393964" w14:textId="3ADCF0F9" w:rsidR="00E80CD9" w:rsidRPr="00AC3438" w:rsidRDefault="004449C5" w:rsidP="000A7C6B">
            <w:pPr>
              <w:pStyle w:val="Heading1"/>
            </w:pPr>
            <w:bookmarkStart w:id="8" w:name="_Toc131071904"/>
            <w:bookmarkStart w:id="9" w:name="_Toc243733144"/>
            <w:bookmarkStart w:id="10" w:name="_Toc245020112"/>
            <w:bookmarkStart w:id="11" w:name="_Toc245020144"/>
            <w:r>
              <w:lastRenderedPageBreak/>
              <w:t>Material Properties</w:t>
            </w:r>
            <w:bookmarkEnd w:id="8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5BF4E542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5BB488" w14:textId="53EDDF01" w:rsidR="00E80CD9" w:rsidRPr="003E6C57" w:rsidRDefault="004449C5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5297AFB" w14:textId="41DB6C10" w:rsidR="00E80CD9" w:rsidRPr="003E6C57" w:rsidRDefault="004449C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35FC428" w14:textId="79A9175F" w:rsidR="00E80CD9" w:rsidRPr="003E6C57" w:rsidRDefault="004449C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5E8CCF8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5D0BEDB1" w14:textId="18510128" w:rsidR="00E80CD9" w:rsidRPr="00577134" w:rsidRDefault="004449C5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76A61419" wp14:editId="7E766633">
                        <wp:extent cx="1904365" cy="1096645"/>
                        <wp:effectExtent l="0" t="0" r="635" b="825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96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6AC67AA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AA7B8A" w14:textId="510AD8AE" w:rsidR="00E80CD9" w:rsidRPr="00BE6656" w:rsidRDefault="004449C5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052279E" w14:textId="0DAC6F3F" w:rsidR="00E80CD9" w:rsidRPr="00BE6656" w:rsidRDefault="004449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AISI 4130 Steel, normalized at 870C</w:t>
                        </w:r>
                      </w:p>
                    </w:tc>
                  </w:tr>
                  <w:tr w:rsidR="004449C5" w:rsidRPr="00577134" w14:paraId="4A70E41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9E372A" w14:textId="67EABEC9" w:rsidR="004449C5" w:rsidRDefault="004449C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1B72770" w14:textId="33A617F6" w:rsidR="004449C5" w:rsidRDefault="004449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4449C5" w:rsidRPr="00577134" w14:paraId="688C045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B809D3" w14:textId="5E8F1F79" w:rsidR="004449C5" w:rsidRDefault="004449C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A5DB8EC" w14:textId="33B742B2" w:rsidR="004449C5" w:rsidRDefault="004449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4449C5" w:rsidRPr="00577134" w14:paraId="7F8C7F1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F752020" w14:textId="4BF3D212" w:rsidR="004449C5" w:rsidRDefault="004449C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5E666F" w14:textId="63CED22E" w:rsidR="004449C5" w:rsidRDefault="004449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460 N/mm^2</w:t>
                        </w:r>
                      </w:p>
                    </w:tc>
                  </w:tr>
                  <w:tr w:rsidR="004449C5" w:rsidRPr="00577134" w14:paraId="29D7060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F4A823" w14:textId="390FBF38" w:rsidR="004449C5" w:rsidRDefault="004449C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E33E39" w14:textId="2C279E69" w:rsidR="004449C5" w:rsidRDefault="004449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731 N/mm^2</w:t>
                        </w:r>
                      </w:p>
                    </w:tc>
                  </w:tr>
                  <w:tr w:rsidR="004449C5" w:rsidRPr="00577134" w14:paraId="5E97E5D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C958204" w14:textId="04599A04" w:rsidR="004449C5" w:rsidRDefault="004449C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A9AE7E" w14:textId="7C76394E" w:rsidR="004449C5" w:rsidRDefault="004449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205,000 N/mm^2</w:t>
                        </w:r>
                      </w:p>
                    </w:tc>
                  </w:tr>
                  <w:tr w:rsidR="004449C5" w:rsidRPr="00577134" w14:paraId="6E25B58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77C6EA" w14:textId="37B31946" w:rsidR="004449C5" w:rsidRDefault="004449C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16C237" w14:textId="6CDD62AD" w:rsidR="004449C5" w:rsidRDefault="004449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0.285  </w:t>
                        </w:r>
                      </w:p>
                    </w:tc>
                  </w:tr>
                  <w:tr w:rsidR="004449C5" w:rsidRPr="00577134" w14:paraId="3139094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D2E6BC" w14:textId="742545F3" w:rsidR="004449C5" w:rsidRDefault="004449C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EA9A94" w14:textId="54F969B9" w:rsidR="004449C5" w:rsidRDefault="004449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7.85 g/cm^3</w:t>
                        </w:r>
                      </w:p>
                    </w:tc>
                  </w:tr>
                  <w:tr w:rsidR="004449C5" w:rsidRPr="00577134" w14:paraId="4ABE2B9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CC50E1" w14:textId="7C9A48F1" w:rsidR="004449C5" w:rsidRDefault="004449C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4798CF" w14:textId="45ED3BA3" w:rsidR="004449C5" w:rsidRDefault="004449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80,000 N/mm^2</w:t>
                        </w:r>
                      </w:p>
                    </w:tc>
                  </w:tr>
                </w:tbl>
                <w:p w14:paraId="5B5BBFCB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69D9AB48" w14:textId="127CF72C" w:rsidR="00E80CD9" w:rsidRPr="00577134" w:rsidRDefault="004449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1(Mirror4)(AutoRecover Of ShelledModel1)</w:t>
                  </w:r>
                </w:p>
              </w:tc>
            </w:tr>
            <w:tr w:rsidR="00E80CD9" w:rsidRPr="000841BF" w14:paraId="686741C4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EA41931" w14:textId="157FFC50" w:rsidR="00E80CD9" w:rsidRPr="000841BF" w:rsidRDefault="004449C5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225CADC9" w14:textId="613A4C18" w:rsidR="00E80CD9" w:rsidRDefault="00E80CD9" w:rsidP="000A7C6B"/>
        </w:tc>
      </w:tr>
      <w:bookmarkEnd w:id="9"/>
      <w:bookmarkEnd w:id="10"/>
      <w:bookmarkEnd w:id="11"/>
    </w:tbl>
    <w:p w14:paraId="5386FD0F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496A1EE6" w14:textId="77777777" w:rsidTr="00452CBC">
        <w:tc>
          <w:tcPr>
            <w:tcW w:w="11016" w:type="dxa"/>
          </w:tcPr>
          <w:p w14:paraId="7CA71012" w14:textId="79AF412B" w:rsidR="005273D5" w:rsidRPr="00AF1A58" w:rsidRDefault="004449C5" w:rsidP="000A7C6B">
            <w:pPr>
              <w:pStyle w:val="Heading1"/>
              <w:rPr>
                <w:b w:val="0"/>
                <w:bCs w:val="0"/>
              </w:rPr>
            </w:pPr>
            <w:bookmarkStart w:id="12" w:name="_Toc131071905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4449C5" w14:paraId="5211E285" w14:textId="77777777" w:rsidTr="00737AE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0208AC3" w14:textId="454985B2" w:rsidR="004449C5" w:rsidRPr="004E282D" w:rsidRDefault="004449C5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B781701" w14:textId="3CFCFC0C" w:rsidR="004449C5" w:rsidRPr="004E282D" w:rsidRDefault="004449C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50092F1" w14:textId="48C6FF8D" w:rsidR="004449C5" w:rsidRPr="004E282D" w:rsidRDefault="004449C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4449C5" w14:paraId="5CCF4A82" w14:textId="77777777" w:rsidTr="00092C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132BE049" w14:textId="53C29F9C" w:rsidR="004449C5" w:rsidRPr="00AD5FBA" w:rsidRDefault="004449C5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15480D70" w14:textId="2DB62013" w:rsidR="004449C5" w:rsidRPr="006208CB" w:rsidRDefault="004449C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EF94927" wp14:editId="10827E75">
                        <wp:extent cx="1772285" cy="1020445"/>
                        <wp:effectExtent l="0" t="0" r="0" b="825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204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4449C5" w14:paraId="438D922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34914A3" w14:textId="4308B93C" w:rsidR="004449C5" w:rsidRPr="00BE6656" w:rsidRDefault="004449C5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5A9862F" w14:textId="0A371986" w:rsidR="004449C5" w:rsidRPr="00154A1A" w:rsidRDefault="00A400CD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</w:t>
                        </w:r>
                        <w:r w:rsidR="004449C5"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face(s)</w:t>
                        </w:r>
                      </w:p>
                    </w:tc>
                  </w:tr>
                  <w:tr w:rsidR="004449C5" w14:paraId="2C6C96B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53C6150" w14:textId="5CDF8EA0" w:rsidR="004449C5" w:rsidRDefault="004449C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86DEEBC" w14:textId="076F7249" w:rsidR="004449C5" w:rsidRDefault="004449C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7DD7D9E6" w14:textId="77777777" w:rsidR="004449C5" w:rsidRPr="004C6DEB" w:rsidRDefault="004449C5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02100D65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176A441B" w14:textId="205B04AC" w:rsidR="003F154A" w:rsidRPr="003F154A" w:rsidRDefault="004449C5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13990FF8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2C38258" w14:textId="4809944F" w:rsidR="003F154A" w:rsidRDefault="004449C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16C4F33" w14:textId="2B1F6283" w:rsidR="003F154A" w:rsidRDefault="004449C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3271A37" w14:textId="6CAB7452" w:rsidR="003F154A" w:rsidRDefault="004449C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E257CC8" w14:textId="25DC8DA5" w:rsidR="003F154A" w:rsidRDefault="004449C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7F30F0F6" w14:textId="4AD31E41" w:rsidR="003F154A" w:rsidRDefault="004449C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75834DA5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20667A5" w14:textId="4AD985FF" w:rsidR="003F154A" w:rsidRDefault="004449C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AC31AE0" w14:textId="3A14AB34" w:rsidR="003F154A" w:rsidRPr="00EF37BF" w:rsidRDefault="004449C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-0.20706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9EAFFFC" w14:textId="26444E62" w:rsidR="003F154A" w:rsidRPr="00EF37BF" w:rsidRDefault="004449C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0.00578785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76B1CB9" w14:textId="787095DE" w:rsidR="003F154A" w:rsidRDefault="004449C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-14.8168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339A533" w14:textId="43FA8721" w:rsidR="003F154A" w:rsidRPr="00EF37BF" w:rsidRDefault="004449C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14.8183</w:t>
                        </w:r>
                      </w:p>
                    </w:tc>
                  </w:tr>
                  <w:tr w:rsidR="00935682" w14:paraId="598182EB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946B504" w14:textId="15F652B8" w:rsidR="00935682" w:rsidRDefault="004449C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89B40E2" w14:textId="45F8BB0A" w:rsidR="00935682" w:rsidRDefault="004449C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714DD31" w14:textId="257FCECF" w:rsidR="00935682" w:rsidRDefault="004449C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6767865" w14:textId="123253CC" w:rsidR="00935682" w:rsidRDefault="004449C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9F57B20" w14:textId="7D1EDBC5" w:rsidR="00935682" w:rsidRDefault="004449C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58885ACB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3CDE8188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4449C5" w14:paraId="5E94B117" w14:textId="77777777" w:rsidTr="00E85B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F1C0DD5" w14:textId="217BFE58" w:rsidR="004449C5" w:rsidRPr="004E282D" w:rsidRDefault="004449C5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24B838A" w14:textId="26BAF6AD" w:rsidR="004449C5" w:rsidRPr="004E282D" w:rsidRDefault="004449C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8995D14" w14:textId="31DF7E92" w:rsidR="004449C5" w:rsidRPr="004E282D" w:rsidRDefault="004449C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4449C5" w14:paraId="32C5C564" w14:textId="77777777" w:rsidTr="004449C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14:paraId="095A9D9E" w14:textId="474FDBC6" w:rsidR="004449C5" w:rsidRPr="00F42DD1" w:rsidRDefault="004449C5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Torque-1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14:paraId="745D7D34" w14:textId="68B796FD" w:rsidR="004449C5" w:rsidRPr="006208CB" w:rsidRDefault="004449C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6286497" wp14:editId="5BCD6F08">
                        <wp:extent cx="1907540" cy="1098550"/>
                        <wp:effectExtent l="0" t="0" r="0" b="635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98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4449C5" w14:paraId="50065B2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9FBD2EF" w14:textId="149E7BD2" w:rsidR="004449C5" w:rsidRPr="00BE6656" w:rsidRDefault="004449C5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CD7DB57" w14:textId="1F00EB8D" w:rsidR="004449C5" w:rsidRPr="00B77EA3" w:rsidRDefault="004449C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4449C5" w14:paraId="0238C3B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E6CCED8" w14:textId="56B91141" w:rsidR="004449C5" w:rsidRDefault="004449C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F4842D5" w14:textId="14D7D94A" w:rsidR="004449C5" w:rsidRDefault="004449C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4449C5" w14:paraId="2A28F2A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ECAC6AA" w14:textId="7FF25EC9" w:rsidR="004449C5" w:rsidRDefault="004449C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4346C3B" w14:textId="102B4EF7" w:rsidR="004449C5" w:rsidRDefault="004449C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torque</w:t>
                        </w:r>
                      </w:p>
                    </w:tc>
                  </w:tr>
                  <w:tr w:rsidR="004449C5" w14:paraId="6C8DB7F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A1C41F7" w14:textId="13D7F1CD" w:rsidR="004449C5" w:rsidRDefault="004449C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91B6F68" w14:textId="5E64023D" w:rsidR="004449C5" w:rsidRDefault="004449C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N.m</w:t>
                        </w:r>
                      </w:p>
                    </w:tc>
                  </w:tr>
                </w:tbl>
                <w:p w14:paraId="5D056377" w14:textId="77777777" w:rsidR="004449C5" w:rsidRDefault="004449C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4449C5" w14:paraId="3762723F" w14:textId="77777777" w:rsidTr="003B76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6B73CDB2" w14:textId="2786B51C" w:rsidR="004449C5" w:rsidRPr="00F42DD1" w:rsidRDefault="004449C5" w:rsidP="003B76BC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Torque-2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54A70C77" w14:textId="246E4A72" w:rsidR="004449C5" w:rsidRPr="006208CB" w:rsidRDefault="004449C5" w:rsidP="003B76BC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362ABB13" wp14:editId="4A21468B">
                        <wp:extent cx="1907540" cy="1098550"/>
                        <wp:effectExtent l="0" t="0" r="0" b="635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98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4449C5" w14:paraId="52F23433" w14:textId="77777777" w:rsidTr="003B76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796132A" w14:textId="72CD19DF" w:rsidR="004449C5" w:rsidRPr="00BE6656" w:rsidRDefault="004449C5" w:rsidP="003B76BC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369F53E" w14:textId="41667593" w:rsidR="004449C5" w:rsidRPr="00B77EA3" w:rsidRDefault="004449C5" w:rsidP="003B76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4449C5" w14:paraId="29B5A673" w14:textId="77777777" w:rsidTr="003B76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C9FA1C7" w14:textId="38BF547B" w:rsidR="004449C5" w:rsidRDefault="004449C5" w:rsidP="003B76B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30DF67B" w14:textId="1F18D032" w:rsidR="004449C5" w:rsidRDefault="004449C5" w:rsidP="003B76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4449C5" w14:paraId="422A837A" w14:textId="77777777" w:rsidTr="003B76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D7F4427" w14:textId="7402A8E6" w:rsidR="004449C5" w:rsidRDefault="004449C5" w:rsidP="003B76B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6666B2E" w14:textId="251667A2" w:rsidR="004449C5" w:rsidRDefault="004449C5" w:rsidP="003B76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torque</w:t>
                        </w:r>
                      </w:p>
                    </w:tc>
                  </w:tr>
                  <w:tr w:rsidR="004449C5" w14:paraId="46E242F9" w14:textId="77777777" w:rsidTr="003B76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09CD2FD" w14:textId="71301D40" w:rsidR="004449C5" w:rsidRDefault="004449C5" w:rsidP="003B76B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B57158B" w14:textId="5DDF1570" w:rsidR="004449C5" w:rsidRDefault="004449C5" w:rsidP="003B76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N.m</w:t>
                        </w:r>
                      </w:p>
                    </w:tc>
                  </w:tr>
                </w:tbl>
                <w:p w14:paraId="30C958DA" w14:textId="77777777" w:rsidR="004449C5" w:rsidRDefault="004449C5" w:rsidP="003B76BC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4449C5" w14:paraId="748F5B1B" w14:textId="77777777" w:rsidTr="003B76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56C5A690" w14:textId="6D17DE06" w:rsidR="004449C5" w:rsidRPr="00F42DD1" w:rsidRDefault="004449C5" w:rsidP="003B76BC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Torque-3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7793CDAF" w14:textId="10E4A506" w:rsidR="004449C5" w:rsidRPr="006208CB" w:rsidRDefault="004449C5" w:rsidP="003B76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2E9B86C3" wp14:editId="526E5AAA">
                        <wp:extent cx="1907540" cy="1098550"/>
                        <wp:effectExtent l="0" t="0" r="0" b="635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98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4449C5" w14:paraId="02F4AFE3" w14:textId="77777777" w:rsidTr="003B76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C469793" w14:textId="02BD0AA0" w:rsidR="004449C5" w:rsidRPr="00BE6656" w:rsidRDefault="004449C5" w:rsidP="003B76BC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B31DCE9" w14:textId="294D4543" w:rsidR="004449C5" w:rsidRPr="00B77EA3" w:rsidRDefault="004449C5" w:rsidP="003B76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4449C5" w14:paraId="0273DBBD" w14:textId="77777777" w:rsidTr="003B76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B1D55ED" w14:textId="31C19F41" w:rsidR="004449C5" w:rsidRDefault="004449C5" w:rsidP="003B76B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F7624F0" w14:textId="6C073FED" w:rsidR="004449C5" w:rsidRDefault="004449C5" w:rsidP="003B76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4449C5" w14:paraId="7C7C5DE3" w14:textId="77777777" w:rsidTr="003B76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D859477" w14:textId="4A2ACABF" w:rsidR="004449C5" w:rsidRDefault="004449C5" w:rsidP="003B76B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89D7AC9" w14:textId="66B0CFD6" w:rsidR="004449C5" w:rsidRDefault="004449C5" w:rsidP="003B76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torque</w:t>
                        </w:r>
                      </w:p>
                    </w:tc>
                  </w:tr>
                  <w:tr w:rsidR="004449C5" w14:paraId="0EC9C800" w14:textId="77777777" w:rsidTr="003B76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66534E9" w14:textId="6E0A594D" w:rsidR="004449C5" w:rsidRDefault="004449C5" w:rsidP="003B76B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3ABBEF7" w14:textId="1E10CCBF" w:rsidR="004449C5" w:rsidRDefault="004449C5" w:rsidP="003B76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N.m</w:t>
                        </w:r>
                      </w:p>
                    </w:tc>
                  </w:tr>
                </w:tbl>
                <w:p w14:paraId="000C57C2" w14:textId="77777777" w:rsidR="004449C5" w:rsidRDefault="004449C5" w:rsidP="003B76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4449C5" w14:paraId="03538ECC" w14:textId="77777777" w:rsidTr="003B76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3AA72366" w14:textId="51C41EF9" w:rsidR="004449C5" w:rsidRPr="00F42DD1" w:rsidRDefault="004449C5" w:rsidP="003B76BC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Torque-4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3905CE0E" w14:textId="28D22A33" w:rsidR="004449C5" w:rsidRPr="006208CB" w:rsidRDefault="004449C5" w:rsidP="003B76BC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21A9C04B" wp14:editId="6C6F5612">
                        <wp:extent cx="1907540" cy="1098550"/>
                        <wp:effectExtent l="0" t="0" r="0" b="635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98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4449C5" w14:paraId="502AE509" w14:textId="77777777" w:rsidTr="003B76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EBECC4C" w14:textId="3F747159" w:rsidR="004449C5" w:rsidRPr="00BE6656" w:rsidRDefault="004449C5" w:rsidP="003B76BC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8B057F3" w14:textId="712D2A10" w:rsidR="004449C5" w:rsidRPr="00B77EA3" w:rsidRDefault="004449C5" w:rsidP="003B76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4449C5" w14:paraId="70C7FBB0" w14:textId="77777777" w:rsidTr="003B76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61CC9B4" w14:textId="430F81BA" w:rsidR="004449C5" w:rsidRDefault="004449C5" w:rsidP="003B76B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972B649" w14:textId="44F0A0E6" w:rsidR="004449C5" w:rsidRDefault="004449C5" w:rsidP="003B76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4449C5" w14:paraId="5AD6E71D" w14:textId="77777777" w:rsidTr="003B76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6A9100A" w14:textId="016D1E21" w:rsidR="004449C5" w:rsidRDefault="004449C5" w:rsidP="003B76B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ED92115" w14:textId="52297C41" w:rsidR="004449C5" w:rsidRDefault="004449C5" w:rsidP="003B76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torque</w:t>
                        </w:r>
                      </w:p>
                    </w:tc>
                  </w:tr>
                  <w:tr w:rsidR="004449C5" w14:paraId="01AA16EF" w14:textId="77777777" w:rsidTr="003B76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13B1FFA" w14:textId="753E82BF" w:rsidR="004449C5" w:rsidRDefault="004449C5" w:rsidP="003B76B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4468D5D" w14:textId="7A2AD4DE" w:rsidR="004449C5" w:rsidRDefault="004449C5" w:rsidP="003B76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N.m</w:t>
                        </w:r>
                      </w:p>
                    </w:tc>
                  </w:tr>
                </w:tbl>
                <w:p w14:paraId="18A1695B" w14:textId="77777777" w:rsidR="004449C5" w:rsidRDefault="004449C5" w:rsidP="003B76BC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4FA00845" w14:textId="250D49CF" w:rsidR="005273D5" w:rsidRDefault="005273D5" w:rsidP="000A7C6B">
            <w:pPr>
              <w:rPr>
                <w:rStyle w:val="Strong"/>
              </w:rPr>
            </w:pPr>
          </w:p>
        </w:tc>
      </w:tr>
    </w:tbl>
    <w:p w14:paraId="0730439C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2FC6915A" w14:textId="77777777" w:rsidTr="005B3D16">
        <w:tc>
          <w:tcPr>
            <w:tcW w:w="11016" w:type="dxa"/>
          </w:tcPr>
          <w:p w14:paraId="619E7A48" w14:textId="6D1FEC54" w:rsidR="00132707" w:rsidRDefault="00132707" w:rsidP="000A7C6B">
            <w:pPr>
              <w:pStyle w:val="Heading1"/>
            </w:pPr>
            <w:r>
              <w:lastRenderedPageBreak/>
              <w:br w:type="page"/>
            </w:r>
            <w:bookmarkStart w:id="13" w:name="_Toc131071906"/>
            <w:r w:rsidR="004449C5">
              <w:t>Connector Definitions</w:t>
            </w:r>
            <w:bookmarkEnd w:id="13"/>
          </w:p>
          <w:p w14:paraId="013C9938" w14:textId="7CBA3D6F" w:rsidR="00132707" w:rsidRDefault="004449C5" w:rsidP="000A7C6B">
            <w:r>
              <w:t>No Data</w:t>
            </w:r>
          </w:p>
          <w:p w14:paraId="0CCE98E4" w14:textId="09D55CD9" w:rsidR="00EF37BF" w:rsidRPr="009C0A33" w:rsidRDefault="00EF37BF" w:rsidP="000A7C6B"/>
          <w:p w14:paraId="565739D8" w14:textId="77777777" w:rsidR="000F2729" w:rsidRDefault="000F2729" w:rsidP="000A7C6B"/>
          <w:p w14:paraId="6B52FFBD" w14:textId="5957B1B8" w:rsidR="00E12C21" w:rsidRDefault="00E12C21" w:rsidP="000A7C6B"/>
          <w:p w14:paraId="24B430F3" w14:textId="69B8E95E" w:rsidR="00132707" w:rsidRDefault="00132707" w:rsidP="000A7C6B"/>
        </w:tc>
      </w:tr>
    </w:tbl>
    <w:p w14:paraId="6FC2F093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135BD3C4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494312A" w14:textId="5424977D" w:rsidR="00104BD8" w:rsidRDefault="004449C5" w:rsidP="000A7C6B">
            <w:pPr>
              <w:pStyle w:val="Heading1"/>
            </w:pPr>
            <w:bookmarkStart w:id="14" w:name="_Toc131071907"/>
            <w:r>
              <w:t>Contact Information</w:t>
            </w:r>
            <w:bookmarkEnd w:id="14"/>
          </w:p>
          <w:p w14:paraId="642ED22D" w14:textId="66D6EB66" w:rsidR="00104BD8" w:rsidRDefault="004449C5" w:rsidP="000A7C6B">
            <w:r>
              <w:t>No Data</w:t>
            </w:r>
          </w:p>
          <w:p w14:paraId="29D787B4" w14:textId="4E92DF52" w:rsidR="00104BD8" w:rsidRDefault="00104BD8" w:rsidP="000A7C6B">
            <w:pPr>
              <w:rPr>
                <w:rStyle w:val="A3"/>
              </w:rPr>
            </w:pPr>
          </w:p>
          <w:p w14:paraId="4C7DDB88" w14:textId="77777777" w:rsidR="00104BD8" w:rsidRDefault="00104BD8" w:rsidP="000A7C6B"/>
        </w:tc>
      </w:tr>
    </w:tbl>
    <w:p w14:paraId="44D7B422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3339C50B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2266374" w14:textId="318EE797" w:rsidR="00A61A59" w:rsidRDefault="004449C5" w:rsidP="000A7C6B">
            <w:pPr>
              <w:pStyle w:val="Heading1"/>
            </w:pPr>
            <w:bookmarkStart w:id="15" w:name="_Toc131071908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1269A67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C23095" w14:textId="7B784B44" w:rsidR="00A9531D" w:rsidRDefault="004449C5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CE9CFE" w14:textId="1AA79C5B" w:rsidR="00A9531D" w:rsidRDefault="004449C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4449C5" w14:paraId="17BC07B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40C579" w14:textId="237FB9D7" w:rsidR="004449C5" w:rsidRDefault="004449C5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E46323" w14:textId="76092AD8" w:rsidR="004449C5" w:rsidRDefault="004449C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4449C5" w14:paraId="140E691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781229" w14:textId="07E1C743" w:rsidR="004449C5" w:rsidRDefault="004449C5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5D86EF" w14:textId="7BA60225" w:rsidR="004449C5" w:rsidRDefault="004449C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449C5" w14:paraId="2B58A80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0CAD81" w14:textId="0332BE48" w:rsidR="004449C5" w:rsidRDefault="004449C5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692261" w14:textId="4CBA8A4D" w:rsidR="004449C5" w:rsidRDefault="004449C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449C5" w14:paraId="18E03AE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28B81B" w14:textId="6D409717" w:rsidR="004449C5" w:rsidRDefault="004449C5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2BD03B" w14:textId="61F15220" w:rsidR="004449C5" w:rsidRDefault="004449C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4449C5" w14:paraId="08B82FF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8793C4" w14:textId="1D159111" w:rsidR="004449C5" w:rsidRDefault="004449C5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3C91F5" w14:textId="5F6B0DB1" w:rsidR="004449C5" w:rsidRDefault="004449C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10.361 mm</w:t>
                  </w:r>
                </w:p>
              </w:tc>
            </w:tr>
            <w:tr w:rsidR="004449C5" w14:paraId="31D1D13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417C48" w14:textId="5954428F" w:rsidR="004449C5" w:rsidRDefault="004449C5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49B5D8" w14:textId="108A5366" w:rsidR="004449C5" w:rsidRDefault="004449C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0.518051 mm</w:t>
                  </w:r>
                </w:p>
              </w:tc>
            </w:tr>
            <w:tr w:rsidR="004449C5" w14:paraId="2CD6A00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D1F432" w14:textId="40C5F945" w:rsidR="004449C5" w:rsidRDefault="004449C5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91FE53" w14:textId="05F8A5E9" w:rsidR="004449C5" w:rsidRDefault="004449C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7A234C16" w14:textId="77777777" w:rsidR="00690657" w:rsidRDefault="00690657" w:rsidP="00690657"/>
          <w:p w14:paraId="372ADEAE" w14:textId="016E9F22" w:rsidR="00A9531D" w:rsidRPr="00690657" w:rsidRDefault="004449C5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05C50AD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AD8844" w14:textId="68A31807" w:rsidR="007107BE" w:rsidRDefault="004449C5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513E04" w14:textId="7C14191A" w:rsidR="007107BE" w:rsidRDefault="004449C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21826</w:t>
                  </w:r>
                </w:p>
              </w:tc>
            </w:tr>
            <w:tr w:rsidR="004449C5" w14:paraId="7899B75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8E212E" w14:textId="3C1C3DBB" w:rsidR="004449C5" w:rsidRDefault="004449C5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9BAF1D" w14:textId="22790BC6" w:rsidR="004449C5" w:rsidRDefault="004449C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11009</w:t>
                  </w:r>
                </w:p>
              </w:tc>
            </w:tr>
            <w:tr w:rsidR="004449C5" w14:paraId="3668F09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839F95" w14:textId="72E1C9C2" w:rsidR="004449C5" w:rsidRDefault="004449C5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8DC91C" w14:textId="5B060492" w:rsidR="004449C5" w:rsidRDefault="004449C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19.259</w:t>
                  </w:r>
                </w:p>
              </w:tc>
            </w:tr>
            <w:tr w:rsidR="004449C5" w14:paraId="43CB03F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31BE4B" w14:textId="5E6350DA" w:rsidR="004449C5" w:rsidRDefault="004449C5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5E1EA8" w14:textId="2321914A" w:rsidR="004449C5" w:rsidRDefault="004449C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92.8</w:t>
                  </w:r>
                </w:p>
              </w:tc>
            </w:tr>
            <w:tr w:rsidR="004449C5" w14:paraId="7E0A790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C782A3" w14:textId="72D15E66" w:rsidR="004449C5" w:rsidRDefault="004449C5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EB899A" w14:textId="651F6810" w:rsidR="004449C5" w:rsidRDefault="004449C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0.109</w:t>
                  </w:r>
                </w:p>
              </w:tc>
            </w:tr>
            <w:tr w:rsidR="004449C5" w14:paraId="5405F9A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C44E50" w14:textId="0448030B" w:rsidR="004449C5" w:rsidRDefault="004449C5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FD49D4" w14:textId="59A98261" w:rsidR="004449C5" w:rsidRDefault="004449C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4449C5" w14:paraId="108867A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54D66C" w14:textId="5BFDB8FA" w:rsidR="004449C5" w:rsidRDefault="004449C5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B2E1AC" w14:textId="2FAE2EF4" w:rsidR="004449C5" w:rsidRDefault="004449C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00:00:04</w:t>
                  </w:r>
                </w:p>
              </w:tc>
            </w:tr>
            <w:tr w:rsidR="004449C5" w14:paraId="34DFA99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AD5FEF" w14:textId="037A5DBA" w:rsidR="004449C5" w:rsidRDefault="004449C5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462AAB" w14:textId="086A67D0" w:rsidR="004449C5" w:rsidRDefault="004449C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JOSH-G15</w:t>
                  </w:r>
                </w:p>
              </w:tc>
            </w:tr>
            <w:tr w:rsidR="00D803B1" w14:paraId="0F4CEA7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733D3CA8" w14:textId="4F477A39" w:rsidR="00D803B1" w:rsidRDefault="004449C5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428BF47" wp14:editId="48117703">
                        <wp:extent cx="6711315" cy="3361690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3616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9DB0ACB" w14:textId="1EB42C5B" w:rsidR="00A61A59" w:rsidRPr="00F077CB" w:rsidRDefault="00A61A59" w:rsidP="000A7C6B"/>
        </w:tc>
      </w:tr>
    </w:tbl>
    <w:p w14:paraId="4A4912C8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79FB31A6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062700D" w14:textId="54C47143" w:rsidR="002C53F9" w:rsidRDefault="004449C5" w:rsidP="000A7C6B">
            <w:pPr>
              <w:pStyle w:val="Heading1"/>
            </w:pPr>
            <w:bookmarkStart w:id="16" w:name="_Toc131071909"/>
            <w:r>
              <w:t>Sensor Details</w:t>
            </w:r>
            <w:bookmarkEnd w:id="16"/>
          </w:p>
          <w:p w14:paraId="1AB70302" w14:textId="18DA1ACC" w:rsidR="002C53F9" w:rsidRPr="00F077CB" w:rsidRDefault="004449C5" w:rsidP="000A7C6B">
            <w:r>
              <w:t>No Data</w:t>
            </w:r>
          </w:p>
        </w:tc>
      </w:tr>
    </w:tbl>
    <w:p w14:paraId="34ACA9E9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7764EC1B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EFF2C2E" w14:textId="590A734E" w:rsidR="005F5B79" w:rsidRDefault="004449C5" w:rsidP="000A7C6B">
            <w:pPr>
              <w:pStyle w:val="Heading1"/>
            </w:pPr>
            <w:bookmarkStart w:id="17" w:name="_Toc131071910"/>
            <w:r>
              <w:t>Resultant Forces</w:t>
            </w:r>
            <w:bookmarkEnd w:id="17"/>
          </w:p>
          <w:p w14:paraId="7E4EC70F" w14:textId="0413B9D9" w:rsidR="005F5B79" w:rsidRPr="000B04D4" w:rsidRDefault="004449C5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052F3842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F378F4C" w14:textId="7885E848" w:rsidR="005F5B79" w:rsidRDefault="004449C5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1813267" w14:textId="70407B11" w:rsidR="005F5B79" w:rsidRDefault="004449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4773A16" w14:textId="09B72B4C" w:rsidR="005F5B79" w:rsidRDefault="004449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CFC3F52" w14:textId="60B4E883" w:rsidR="005F5B79" w:rsidRDefault="004449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4163694" w14:textId="78840EFD" w:rsidR="005F5B79" w:rsidRDefault="004449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338CD78" w14:textId="312E356D" w:rsidR="005F5B79" w:rsidRDefault="004449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47BE29F7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F8DF046" w14:textId="442D103D" w:rsidR="005F5B79" w:rsidRPr="004D2956" w:rsidRDefault="004449C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347A565" w14:textId="74BE3F45" w:rsidR="005F5B79" w:rsidRPr="004D2956" w:rsidRDefault="004449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EA0BFD2" w14:textId="5304C0CD" w:rsidR="005F5B79" w:rsidRPr="004D2956" w:rsidRDefault="004449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-0.20706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7EBDAF9" w14:textId="1748C707" w:rsidR="005F5B79" w:rsidRPr="004D2956" w:rsidRDefault="004449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0.00578785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E3C3A6E" w14:textId="7D40067A" w:rsidR="005F5B79" w:rsidRPr="004D2956" w:rsidRDefault="004449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-14.8168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79A5BBE" w14:textId="54C46545" w:rsidR="005F5B79" w:rsidRPr="004D2956" w:rsidRDefault="004449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14.8183</w:t>
                  </w:r>
                </w:p>
              </w:tc>
            </w:tr>
          </w:tbl>
          <w:p w14:paraId="655CCD6F" w14:textId="4FA7E31A" w:rsidR="005F5B79" w:rsidRPr="000B04D4" w:rsidRDefault="004449C5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7978233B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441F9F6" w14:textId="4853D028" w:rsidR="005F5B79" w:rsidRDefault="004449C5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21F15A7" w14:textId="412D24D5" w:rsidR="005F5B79" w:rsidRDefault="004449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D8E85DA" w14:textId="2A5970C0" w:rsidR="005F5B79" w:rsidRDefault="004449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FB1E266" w14:textId="0E847C3B" w:rsidR="005F5B79" w:rsidRDefault="004449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647339B" w14:textId="44C415BB" w:rsidR="005F5B79" w:rsidRDefault="004449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4937EE7" w14:textId="0BA04BD4" w:rsidR="005F5B79" w:rsidRDefault="004449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132EFD8B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0EC7AEF" w14:textId="52655BC8" w:rsidR="005F5B79" w:rsidRPr="004D2956" w:rsidRDefault="004449C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B34D6E6" w14:textId="7BEADB63" w:rsidR="005F5B79" w:rsidRPr="004D2956" w:rsidRDefault="004449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525189D" w14:textId="44472F85" w:rsidR="005F5B79" w:rsidRPr="004D2956" w:rsidRDefault="004449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B2DF775" w14:textId="0B9EAAD8" w:rsidR="005F5B79" w:rsidRPr="004D2956" w:rsidRDefault="004449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D7B14BA" w14:textId="31828C17" w:rsidR="005F5B79" w:rsidRPr="004D2956" w:rsidRDefault="004449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5D6F984" w14:textId="1F89BE16" w:rsidR="005F5B79" w:rsidRPr="004D2956" w:rsidRDefault="004449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0CC18701" w14:textId="77777777" w:rsidR="005F5B79" w:rsidRDefault="005F5B79" w:rsidP="000A7C6B"/>
        </w:tc>
      </w:tr>
      <w:tr w:rsidR="005F5B79" w14:paraId="55C0F0CD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75C2B13B" w14:textId="0AA40B2F" w:rsidR="00C6072D" w:rsidRPr="000B04D4" w:rsidRDefault="004449C5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429F8D3D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9161427" w14:textId="0EA0EE09" w:rsidR="00C6072D" w:rsidRDefault="004449C5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F0FEF69" w14:textId="24FFCA7E" w:rsidR="00C6072D" w:rsidRDefault="004449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16087C7" w14:textId="531C3E5D" w:rsidR="00C6072D" w:rsidRDefault="004449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F45C836" w14:textId="074CDDCA" w:rsidR="00C6072D" w:rsidRDefault="004449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31EC78A" w14:textId="5BBA85D9" w:rsidR="00C6072D" w:rsidRDefault="004449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ED9BFCA" w14:textId="3D6CC60C" w:rsidR="00C6072D" w:rsidRDefault="004449C5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168529CA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DFA235D" w14:textId="4ED878B4" w:rsidR="00C6072D" w:rsidRPr="004D2956" w:rsidRDefault="004449C5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02BAE8F" w14:textId="0408062A" w:rsidR="00C6072D" w:rsidRPr="004D2956" w:rsidRDefault="004449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6D45C86" w14:textId="7D916832" w:rsidR="00C6072D" w:rsidRPr="004D2956" w:rsidRDefault="004449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0.0245838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BEE397A" w14:textId="2AE54BFA" w:rsidR="00C6072D" w:rsidRPr="004D2956" w:rsidRDefault="004449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0.0809659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D1FD968" w14:textId="1DADB046" w:rsidR="00C6072D" w:rsidRPr="004D2956" w:rsidRDefault="004449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0.0185621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9E44DB1" w14:textId="10F68B96" w:rsidR="00C6072D" w:rsidRPr="004D2956" w:rsidRDefault="004449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0.0866279</w:t>
                  </w:r>
                </w:p>
              </w:tc>
            </w:tr>
          </w:tbl>
          <w:p w14:paraId="0DA0DD7D" w14:textId="3A43FE7E" w:rsidR="00C6072D" w:rsidRPr="000B04D4" w:rsidRDefault="004449C5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5297340A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F5DB33D" w14:textId="1CE311E7" w:rsidR="00C6072D" w:rsidRDefault="004449C5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8B21927" w14:textId="625B646E" w:rsidR="00C6072D" w:rsidRDefault="004449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37BDFE2" w14:textId="37A9810D" w:rsidR="00C6072D" w:rsidRDefault="004449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248BE8A" w14:textId="2E092FE5" w:rsidR="00C6072D" w:rsidRDefault="004449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BC27B03" w14:textId="788258F0" w:rsidR="00C6072D" w:rsidRDefault="004449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EF61BD9" w14:textId="6FBA6030" w:rsidR="00C6072D" w:rsidRDefault="004449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15A36AFB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DB4462B" w14:textId="4E328DFA" w:rsidR="00C6072D" w:rsidRPr="004D2956" w:rsidRDefault="004449C5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7F48DA0" w14:textId="6728C5BF" w:rsidR="00C6072D" w:rsidRPr="004D2956" w:rsidRDefault="004449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BEA2131" w14:textId="7CC8903C" w:rsidR="00C6072D" w:rsidRPr="004D2956" w:rsidRDefault="004449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0084E7C" w14:textId="317F26E1" w:rsidR="00C6072D" w:rsidRPr="004D2956" w:rsidRDefault="004449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9B7C44A" w14:textId="3B9AE31A" w:rsidR="00C6072D" w:rsidRPr="004D2956" w:rsidRDefault="004449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9F20B2C" w14:textId="5C091130" w:rsidR="00C6072D" w:rsidRPr="004D2956" w:rsidRDefault="004449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1FC7F9A5" w14:textId="4CCB3C7A" w:rsidR="005F5B79" w:rsidRDefault="005F5B79" w:rsidP="000A7C6B"/>
        </w:tc>
      </w:tr>
      <w:bookmarkEnd w:id="18"/>
      <w:bookmarkEnd w:id="19"/>
      <w:bookmarkEnd w:id="20"/>
    </w:tbl>
    <w:p w14:paraId="65E2DBB6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44E67ED4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167BBE7" w14:textId="2622008C" w:rsidR="0050542D" w:rsidRPr="004449C5" w:rsidRDefault="004449C5" w:rsidP="004449C5">
            <w:pPr>
              <w:pStyle w:val="Heading1"/>
            </w:pPr>
            <w:bookmarkStart w:id="21" w:name="_Toc131071911"/>
            <w:r>
              <w:t>Beams</w:t>
            </w:r>
            <w:bookmarkEnd w:id="21"/>
          </w:p>
          <w:p w14:paraId="5562A87C" w14:textId="48E56CD3" w:rsidR="00EC2432" w:rsidRDefault="004449C5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599C666D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45238FC1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0125483" w14:textId="4556D30C" w:rsidR="00EC2432" w:rsidRDefault="004449C5" w:rsidP="000A7C6B">
            <w:pPr>
              <w:pStyle w:val="Heading1"/>
            </w:pPr>
            <w:bookmarkStart w:id="22" w:name="_Toc131071912"/>
            <w:bookmarkStart w:id="23" w:name="_Toc243733152"/>
            <w:bookmarkStart w:id="24" w:name="_Toc245020120"/>
            <w:bookmarkStart w:id="25" w:name="_Toc245020152"/>
            <w:r>
              <w:lastRenderedPageBreak/>
              <w:t>Study Results</w:t>
            </w:r>
            <w:bookmarkEnd w:id="22"/>
          </w:p>
          <w:p w14:paraId="31722E51" w14:textId="3EFB3A83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343"/>
              <w:gridCol w:w="2899"/>
              <w:gridCol w:w="2419"/>
              <w:gridCol w:w="2877"/>
            </w:tblGrid>
            <w:tr w:rsidR="004449C5" w14:paraId="49DD502B" w14:textId="77777777" w:rsidTr="003B76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7B84C14" w14:textId="0232F734" w:rsidR="004449C5" w:rsidRDefault="004449C5" w:rsidP="004449C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44B763B" w14:textId="1FDBFA1C" w:rsidR="004449C5" w:rsidRDefault="004449C5" w:rsidP="004449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E037C8A" w14:textId="6578D6FD" w:rsidR="004449C5" w:rsidRDefault="004449C5" w:rsidP="004449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6CDA26E" w14:textId="1597C451" w:rsidR="004449C5" w:rsidRDefault="004449C5" w:rsidP="004449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4449C5" w14:paraId="6BC380BD" w14:textId="77777777" w:rsidTr="003B76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A59655A" w14:textId="5EFE4FC7" w:rsidR="004449C5" w:rsidRPr="004D2956" w:rsidRDefault="004449C5" w:rsidP="004449C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291FE77" w14:textId="18E24CF4" w:rsidR="004449C5" w:rsidRPr="004D2956" w:rsidRDefault="004449C5" w:rsidP="004449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FF04AF8" w14:textId="77777777" w:rsidR="004449C5" w:rsidRDefault="004449C5" w:rsidP="004449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4.024e-03N/mm^2 (MPa)</w:t>
                  </w:r>
                </w:p>
                <w:p w14:paraId="15DC1418" w14:textId="1078D048" w:rsidR="004449C5" w:rsidRPr="004D2956" w:rsidRDefault="004449C5" w:rsidP="004449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9597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B02E6AC" w14:textId="77777777" w:rsidR="004449C5" w:rsidRDefault="004449C5" w:rsidP="004449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4.298e+00N/mm^2 (MPa)</w:t>
                  </w:r>
                </w:p>
                <w:p w14:paraId="36FB8FAC" w14:textId="59580E2E" w:rsidR="004449C5" w:rsidRPr="004D2956" w:rsidRDefault="004449C5" w:rsidP="004449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18244</w:t>
                  </w:r>
                </w:p>
              </w:tc>
            </w:tr>
            <w:tr w:rsidR="004449C5" w14:paraId="5B9901AD" w14:textId="77777777" w:rsidTr="003B76B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2EC8E6" w14:textId="049D943D" w:rsidR="004449C5" w:rsidRDefault="004449C5" w:rsidP="004449C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C4C9C3D" wp14:editId="12FF1F69">
                        <wp:extent cx="6858000" cy="343471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34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BDDEB50" w14:textId="118FD629" w:rsidR="004449C5" w:rsidRPr="004D2956" w:rsidRDefault="004449C5" w:rsidP="004449C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AutoRecover Of ShelledModel1-Static 5-Stress-Stress1</w:t>
                  </w:r>
                </w:p>
              </w:tc>
            </w:tr>
          </w:tbl>
          <w:p w14:paraId="4700924D" w14:textId="17E22ABC" w:rsidR="004449C5" w:rsidRDefault="004449C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00"/>
              <w:gridCol w:w="3235"/>
              <w:gridCol w:w="2499"/>
              <w:gridCol w:w="2104"/>
            </w:tblGrid>
            <w:tr w:rsidR="004449C5" w14:paraId="6BAC171B" w14:textId="77777777" w:rsidTr="003B76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95E5612" w14:textId="653DA629" w:rsidR="004449C5" w:rsidRDefault="004449C5" w:rsidP="004449C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318D027" w14:textId="200E7F12" w:rsidR="004449C5" w:rsidRDefault="004449C5" w:rsidP="004449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9F612F4" w14:textId="5CA2C572" w:rsidR="004449C5" w:rsidRDefault="004449C5" w:rsidP="004449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041E99E" w14:textId="4BC76B97" w:rsidR="004449C5" w:rsidRDefault="004449C5" w:rsidP="004449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4449C5" w14:paraId="4A0E01DC" w14:textId="77777777" w:rsidTr="003B76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3FF564D" w14:textId="4BB2BC93" w:rsidR="004449C5" w:rsidRPr="004D2956" w:rsidRDefault="004449C5" w:rsidP="004449C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59EAC9A" w14:textId="4CC22FC3" w:rsidR="004449C5" w:rsidRPr="004D2956" w:rsidRDefault="004449C5" w:rsidP="004449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C1985D1" w14:textId="77777777" w:rsidR="004449C5" w:rsidRDefault="004449C5" w:rsidP="004449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2350679D" w14:textId="1A2F598D" w:rsidR="004449C5" w:rsidRPr="004D2956" w:rsidRDefault="004449C5" w:rsidP="004449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259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A048C20" w14:textId="77777777" w:rsidR="004449C5" w:rsidRDefault="004449C5" w:rsidP="004449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5.889e-02mm</w:t>
                  </w:r>
                </w:p>
                <w:p w14:paraId="5EA3B971" w14:textId="4B809F49" w:rsidR="004449C5" w:rsidRPr="004D2956" w:rsidRDefault="004449C5" w:rsidP="004449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18935</w:t>
                  </w:r>
                </w:p>
              </w:tc>
            </w:tr>
            <w:tr w:rsidR="004449C5" w14:paraId="5885EBCC" w14:textId="77777777" w:rsidTr="003B76B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6A3EA6" w14:textId="1E8E6BA1" w:rsidR="004449C5" w:rsidRDefault="004449C5" w:rsidP="004449C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8C3B6B6" wp14:editId="304D5C90">
                        <wp:extent cx="6858000" cy="3434715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34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4F22519" w14:textId="40D118FF" w:rsidR="004449C5" w:rsidRPr="004D2956" w:rsidRDefault="004449C5" w:rsidP="004449C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AutoRecover Of ShelledModel1-Static 5-Displacement-Displacement1</w:t>
                  </w:r>
                </w:p>
              </w:tc>
            </w:tr>
          </w:tbl>
          <w:p w14:paraId="5A8E1C74" w14:textId="24B3E866" w:rsidR="004449C5" w:rsidRDefault="004449C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4449C5" w14:paraId="187235CC" w14:textId="77777777" w:rsidTr="003B76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8F641A" w14:textId="39C7DAD3" w:rsidR="004449C5" w:rsidRDefault="004449C5" w:rsidP="004449C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A000234" w14:textId="21BA4F0E" w:rsidR="004449C5" w:rsidRDefault="004449C5" w:rsidP="004449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D6146AD" w14:textId="1BE0F7EA" w:rsidR="004449C5" w:rsidRDefault="004449C5" w:rsidP="004449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7E1471E" w14:textId="5A34942D" w:rsidR="004449C5" w:rsidRDefault="004449C5" w:rsidP="004449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4449C5" w14:paraId="1D908715" w14:textId="77777777" w:rsidTr="003B76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0869C29" w14:textId="6D454CF7" w:rsidR="004449C5" w:rsidRPr="004D2956" w:rsidRDefault="004449C5" w:rsidP="004449C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721D4EA" w14:textId="0F303E25" w:rsidR="004449C5" w:rsidRPr="004D2956" w:rsidRDefault="004449C5" w:rsidP="004449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E0281EA" w14:textId="77777777" w:rsidR="004449C5" w:rsidRDefault="004449C5" w:rsidP="004449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8.030e-08</w:t>
                  </w:r>
                </w:p>
                <w:p w14:paraId="67F2174E" w14:textId="613EB88F" w:rsidR="004449C5" w:rsidRPr="004D2956" w:rsidRDefault="004449C5" w:rsidP="004449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9586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B93C17A" w14:textId="77777777" w:rsidR="004449C5" w:rsidRDefault="004449C5" w:rsidP="004449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1.216e-05</w:t>
                  </w:r>
                </w:p>
                <w:p w14:paraId="4D7506BE" w14:textId="3E722696" w:rsidR="004449C5" w:rsidRPr="004D2956" w:rsidRDefault="004449C5" w:rsidP="004449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2861</w:t>
                  </w:r>
                </w:p>
              </w:tc>
            </w:tr>
            <w:tr w:rsidR="004449C5" w14:paraId="729168BE" w14:textId="77777777" w:rsidTr="003B76B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9B0539" w14:textId="2FFBCB2D" w:rsidR="004449C5" w:rsidRDefault="004449C5" w:rsidP="004449C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9AE4F51" wp14:editId="5CF58A3F">
                        <wp:extent cx="6858000" cy="3434715"/>
                        <wp:effectExtent l="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34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2243851" w14:textId="7C787B43" w:rsidR="004449C5" w:rsidRPr="004D2956" w:rsidRDefault="004449C5" w:rsidP="004449C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AutoRecover Of ShelledModel1-Static 5-Strain-Strain1</w:t>
                  </w:r>
                </w:p>
              </w:tc>
            </w:tr>
          </w:tbl>
          <w:p w14:paraId="24E74B20" w14:textId="4F6C41D3" w:rsidR="004449C5" w:rsidRDefault="004449C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399"/>
              <w:gridCol w:w="7139"/>
            </w:tblGrid>
            <w:tr w:rsidR="004449C5" w14:paraId="678FFF18" w14:textId="77777777" w:rsidTr="004449C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286F034" w14:textId="50B7376B" w:rsidR="004449C5" w:rsidRDefault="004449C5" w:rsidP="004449C5">
                  <w:r>
                    <w:lastRenderedPageBreak/>
                    <w:t>Name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0877494" w14:textId="5BEACB2D" w:rsidR="004449C5" w:rsidRDefault="004449C5" w:rsidP="004449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4449C5" w14:paraId="1788D81A" w14:textId="77777777" w:rsidTr="0076015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A3A37CE" w14:textId="51AD019A" w:rsidR="004449C5" w:rsidRPr="004D2956" w:rsidRDefault="004449C5" w:rsidP="004449C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E54D553" w14:textId="222CAE3E" w:rsidR="004449C5" w:rsidRPr="004D2956" w:rsidRDefault="004449C5" w:rsidP="004449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4449C5" w14:paraId="18840685" w14:textId="77777777" w:rsidTr="004449C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D7162A" w14:textId="00305854" w:rsidR="004449C5" w:rsidRDefault="004449C5" w:rsidP="004449C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9B95074" wp14:editId="1D6453DE">
                        <wp:extent cx="6858000" cy="3434715"/>
                        <wp:effectExtent l="0" t="0" r="0" b="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34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17A365B" w14:textId="614D2D07" w:rsidR="004449C5" w:rsidRPr="004D2956" w:rsidRDefault="004449C5" w:rsidP="004449C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AutoRecover Of ShelledModel1-Static 5-Displacement-Displacement1{1}</w:t>
                  </w:r>
                </w:p>
              </w:tc>
            </w:tr>
          </w:tbl>
          <w:p w14:paraId="07261EC9" w14:textId="77777777" w:rsidR="004449C5" w:rsidRPr="000B04D4" w:rsidRDefault="004449C5" w:rsidP="000A7C6B"/>
          <w:bookmarkEnd w:id="23"/>
          <w:bookmarkEnd w:id="24"/>
          <w:bookmarkEnd w:id="25"/>
          <w:p w14:paraId="5FD3384B" w14:textId="33A336B1" w:rsidR="00EC2432" w:rsidRDefault="00EC2432" w:rsidP="000A7C6B"/>
        </w:tc>
      </w:tr>
    </w:tbl>
    <w:p w14:paraId="004EB848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560EBD9D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91F6FBF" w14:textId="60162EFA" w:rsidR="000B1701" w:rsidRDefault="004449C5" w:rsidP="004449C5">
            <w:pPr>
              <w:pStyle w:val="Heading1"/>
            </w:pPr>
            <w:bookmarkStart w:id="26" w:name="_Toc131071913"/>
            <w:r>
              <w:t>Conclusion</w:t>
            </w:r>
            <w:bookmarkEnd w:id="26"/>
          </w:p>
        </w:tc>
      </w:tr>
    </w:tbl>
    <w:p w14:paraId="4B682FB7" w14:textId="17AD5312" w:rsidR="00AC3438" w:rsidRPr="00AC3438" w:rsidRDefault="00AC3438" w:rsidP="00FE0924"/>
    <w:sectPr w:rsidR="00AC3438" w:rsidRPr="00AC3438" w:rsidSect="004449C5">
      <w:footerReference w:type="default" r:id="rId21"/>
      <w:footerReference w:type="first" r:id="rId22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AE40A" w14:textId="77777777" w:rsidR="004449C5" w:rsidRDefault="004449C5" w:rsidP="00F25CD7">
      <w:pPr>
        <w:spacing w:after="0" w:line="240" w:lineRule="auto"/>
      </w:pPr>
      <w:r>
        <w:separator/>
      </w:r>
    </w:p>
  </w:endnote>
  <w:endnote w:type="continuationSeparator" w:id="0">
    <w:p w14:paraId="14FD19E1" w14:textId="77777777" w:rsidR="004449C5" w:rsidRDefault="004449C5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11019A3B" w14:textId="77777777" w:rsidTr="003E1AE9">
      <w:tc>
        <w:tcPr>
          <w:tcW w:w="867" w:type="pct"/>
        </w:tcPr>
        <w:p w14:paraId="207CF2C6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6C10BF7" wp14:editId="26F4C711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747A5B16" w14:textId="5C46C67E" w:rsidR="00DC4D2F" w:rsidRDefault="004449C5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15054DEF" w14:textId="1A85AE31" w:rsidR="00DC4D2F" w:rsidRDefault="004449C5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AutoRecover Of ShelledModel1</w:t>
          </w:r>
        </w:p>
      </w:tc>
      <w:tc>
        <w:tcPr>
          <w:tcW w:w="0" w:type="auto"/>
          <w:vAlign w:val="bottom"/>
        </w:tcPr>
        <w:p w14:paraId="078B95E1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05867379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734B14D6" w14:textId="77777777" w:rsidTr="00BF0BC4">
      <w:tc>
        <w:tcPr>
          <w:tcW w:w="1908" w:type="dxa"/>
        </w:tcPr>
        <w:p w14:paraId="57BD9949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785A3D5" wp14:editId="7CEACEE2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1FAE7B9C" w14:textId="28CBA2B9" w:rsidR="00DC4D2F" w:rsidRDefault="004449C5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03C8CD58" w14:textId="3817D9B1" w:rsidR="00DC4D2F" w:rsidRDefault="004449C5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AutoRecover Of ShelledModel1</w:t>
          </w:r>
        </w:p>
      </w:tc>
      <w:tc>
        <w:tcPr>
          <w:tcW w:w="360" w:type="dxa"/>
          <w:vAlign w:val="bottom"/>
        </w:tcPr>
        <w:p w14:paraId="497A48E3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226B56EC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B5E1D" w14:textId="77777777" w:rsidR="004449C5" w:rsidRDefault="004449C5" w:rsidP="00F25CD7">
      <w:pPr>
        <w:spacing w:after="0" w:line="240" w:lineRule="auto"/>
      </w:pPr>
      <w:r>
        <w:separator/>
      </w:r>
    </w:p>
  </w:footnote>
  <w:footnote w:type="continuationSeparator" w:id="0">
    <w:p w14:paraId="21E7B169" w14:textId="77777777" w:rsidR="004449C5" w:rsidRDefault="004449C5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9C5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9456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49C5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47532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00CD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9AD12"/>
  <w15:docId w15:val="{6BCF2468-CA1B-4684-AB26-EB900E0D0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esty\OneDrive\Document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3</TotalTime>
  <Pages>11</Pages>
  <Words>821</Words>
  <Characters>4681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josh westy</dc:creator>
  <cp:lastModifiedBy>josh westy</cp:lastModifiedBy>
  <cp:revision>4</cp:revision>
  <dcterms:created xsi:type="dcterms:W3CDTF">2023-03-30T16:30:00Z</dcterms:created>
  <dcterms:modified xsi:type="dcterms:W3CDTF">2023-03-30T16:33:00Z</dcterms:modified>
</cp:coreProperties>
</file>